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488" w:rsidRDefault="00795488">
      <w:pPr>
        <w:spacing w:after="0"/>
        <w:jc w:val="center"/>
        <w:rPr>
          <w:b/>
          <w:bCs/>
        </w:rPr>
      </w:pPr>
      <w:bookmarkStart w:id="0" w:name="_GoBack"/>
      <w:bookmarkEnd w:id="0"/>
    </w:p>
    <w:p w:rsidR="00795488" w:rsidRDefault="00795488">
      <w:pPr>
        <w:spacing w:after="0"/>
        <w:jc w:val="center"/>
        <w:rPr>
          <w:b/>
          <w:bCs/>
        </w:rPr>
      </w:pPr>
    </w:p>
    <w:p w:rsidR="00795488" w:rsidRDefault="00795488">
      <w:pPr>
        <w:spacing w:after="0"/>
        <w:jc w:val="center"/>
        <w:rPr>
          <w:b/>
          <w:bCs/>
        </w:rPr>
      </w:pPr>
    </w:p>
    <w:p w:rsidR="00795488" w:rsidRPr="006115E2" w:rsidRDefault="00795488">
      <w:pPr>
        <w:pStyle w:val="Heading1"/>
        <w:rPr>
          <w:i/>
          <w:szCs w:val="28"/>
        </w:rPr>
      </w:pPr>
      <w:r w:rsidRPr="006115E2">
        <w:rPr>
          <w:i/>
          <w:szCs w:val="28"/>
        </w:rPr>
        <w:t>The Humber College Institute of Technology and Advanced Learning</w:t>
      </w:r>
    </w:p>
    <w:p w:rsidR="006115E2" w:rsidRDefault="006115E2">
      <w:pPr>
        <w:spacing w:after="0"/>
        <w:jc w:val="center"/>
        <w:rPr>
          <w:b/>
          <w:bCs/>
        </w:rPr>
      </w:pPr>
    </w:p>
    <w:p w:rsidR="00795488" w:rsidRPr="006115E2" w:rsidRDefault="00795488">
      <w:pPr>
        <w:spacing w:after="0"/>
        <w:jc w:val="center"/>
        <w:rPr>
          <w:b/>
          <w:bCs/>
          <w:i/>
          <w:sz w:val="24"/>
          <w:szCs w:val="24"/>
        </w:rPr>
      </w:pPr>
      <w:r w:rsidRPr="006115E2">
        <w:rPr>
          <w:b/>
          <w:bCs/>
          <w:i/>
          <w:sz w:val="24"/>
          <w:szCs w:val="24"/>
        </w:rPr>
        <w:t>Student Consent for the Release of Information</w:t>
      </w:r>
    </w:p>
    <w:p w:rsidR="00795488" w:rsidRDefault="00795488">
      <w:pPr>
        <w:pStyle w:val="HumberAddresseeEtc"/>
        <w:widowControl/>
        <w:spacing w:after="320"/>
      </w:pPr>
    </w:p>
    <w:p w:rsidR="00FF4380" w:rsidRDefault="00795488">
      <w:pPr>
        <w:spacing w:line="340" w:lineRule="atLeast"/>
      </w:pPr>
      <w:r>
        <w:t>I,_____________</w:t>
      </w:r>
      <w:r w:rsidR="00E20E63">
        <w:t>____________________________</w:t>
      </w:r>
      <w:r>
        <w:t>_, student #________</w:t>
      </w:r>
      <w:r w:rsidR="00E20E63">
        <w:t>______</w:t>
      </w:r>
      <w:r>
        <w:t>________,</w:t>
      </w:r>
    </w:p>
    <w:p w:rsidR="00E20E63" w:rsidRDefault="00795488">
      <w:pPr>
        <w:spacing w:line="340" w:lineRule="atLeast"/>
      </w:pPr>
      <w:r>
        <w:t xml:space="preserve">hereby give my consent to the release of any and all information relating to my enrolment in  </w:t>
      </w:r>
      <w:r>
        <w:rPr>
          <w:u w:val="single"/>
        </w:rPr>
        <w:t xml:space="preserve">                                                                   </w:t>
      </w:r>
      <w:r>
        <w:t xml:space="preserve"> the </w:t>
      </w:r>
      <w:smartTag w:uri="urn:schemas-microsoft-com:office:smarttags" w:element="place">
        <w:r w:rsidR="00E20E63">
          <w:rPr>
            <w:b/>
            <w:bCs/>
          </w:rPr>
          <w:t>Humber</w:t>
        </w:r>
      </w:smartTag>
      <w:r w:rsidR="00E20E63">
        <w:rPr>
          <w:b/>
          <w:bCs/>
        </w:rPr>
        <w:t>’s Tourism / Hospitality / online program</w:t>
      </w:r>
      <w:r>
        <w:rPr>
          <w:b/>
          <w:bCs/>
        </w:rPr>
        <w:t xml:space="preserve"> </w:t>
      </w:r>
      <w:r>
        <w:t xml:space="preserve">to the course provider.         </w:t>
      </w:r>
    </w:p>
    <w:p w:rsidR="00795488" w:rsidRDefault="00795488">
      <w:pPr>
        <w:spacing w:line="340" w:lineRule="atLeast"/>
      </w:pPr>
      <w:r>
        <w:t xml:space="preserve"> This consent shall include, but is not limited to: </w:t>
      </w:r>
    </w:p>
    <w:p w:rsidR="00D364B9" w:rsidRDefault="00795488" w:rsidP="00D364B9">
      <w:pPr>
        <w:numPr>
          <w:ilvl w:val="0"/>
          <w:numId w:val="1"/>
        </w:numPr>
        <w:tabs>
          <w:tab w:val="clear" w:pos="4380"/>
          <w:tab w:val="num" w:pos="1620"/>
        </w:tabs>
        <w:spacing w:line="340" w:lineRule="exact"/>
        <w:ind w:hanging="3120"/>
      </w:pPr>
      <w:r>
        <w:t xml:space="preserve">The course </w:t>
      </w:r>
      <w:r w:rsidR="00FF4380">
        <w:t>number &amp; n</w:t>
      </w:r>
      <w:r>
        <w:t>ames</w:t>
      </w:r>
      <w:r w:rsidR="00FF4380">
        <w:t>: _________________________</w:t>
      </w:r>
    </w:p>
    <w:p w:rsidR="00D364B9" w:rsidRDefault="00795488" w:rsidP="00D364B9">
      <w:pPr>
        <w:numPr>
          <w:ilvl w:val="0"/>
          <w:numId w:val="1"/>
        </w:numPr>
        <w:tabs>
          <w:tab w:val="clear" w:pos="4380"/>
          <w:tab w:val="num" w:pos="1620"/>
        </w:tabs>
        <w:spacing w:line="340" w:lineRule="exact"/>
        <w:ind w:hanging="3120"/>
      </w:pPr>
      <w:r>
        <w:t>Telephone number</w:t>
      </w:r>
      <w:r w:rsidR="00697035">
        <w:t>:__________________________________</w:t>
      </w:r>
    </w:p>
    <w:p w:rsidR="00D364B9" w:rsidRDefault="00795488" w:rsidP="00D364B9">
      <w:pPr>
        <w:numPr>
          <w:ilvl w:val="0"/>
          <w:numId w:val="1"/>
        </w:numPr>
        <w:tabs>
          <w:tab w:val="clear" w:pos="4380"/>
          <w:tab w:val="num" w:pos="1620"/>
        </w:tabs>
        <w:spacing w:line="340" w:lineRule="exact"/>
        <w:ind w:hanging="3120"/>
      </w:pPr>
      <w:r>
        <w:t>E-mail address</w:t>
      </w:r>
      <w:r w:rsidR="00697035">
        <w:t>:_____________________________________</w:t>
      </w:r>
    </w:p>
    <w:p w:rsidR="00FF4380" w:rsidRDefault="00D364B9" w:rsidP="00FF4380">
      <w:pPr>
        <w:spacing w:line="340" w:lineRule="exact"/>
      </w:pPr>
      <w:r>
        <w:t xml:space="preserve">Your instructor will contact you by email within 48 hours with instructions </w:t>
      </w:r>
      <w:r w:rsidR="00AD0A4E">
        <w:t xml:space="preserve">on how to </w:t>
      </w:r>
      <w:r>
        <w:t xml:space="preserve">login to the course after I receive the consent letter from you. </w:t>
      </w:r>
      <w:r w:rsidR="003B7CE4">
        <w:t>Y</w:t>
      </w:r>
      <w:r w:rsidR="00916FA6">
        <w:t>ou</w:t>
      </w:r>
      <w:r w:rsidR="003B7CE4">
        <w:t xml:space="preserve"> have 90 days to </w:t>
      </w:r>
      <w:r w:rsidR="00916FA6">
        <w:t xml:space="preserve">complete </w:t>
      </w:r>
      <w:r w:rsidR="003B7CE4">
        <w:t xml:space="preserve">the course </w:t>
      </w:r>
      <w:r w:rsidR="00E20E63">
        <w:t>from the registration date.</w:t>
      </w:r>
    </w:p>
    <w:p w:rsidR="00795488" w:rsidRDefault="00795488">
      <w:pPr>
        <w:spacing w:line="340" w:lineRule="exact"/>
      </w:pPr>
      <w:r>
        <w:t xml:space="preserve">This consent </w:t>
      </w:r>
      <w:r w:rsidR="00FF4380">
        <w:t xml:space="preserve">letter </w:t>
      </w:r>
      <w:r>
        <w:t>shall cover the duration of the</w:t>
      </w:r>
      <w:r w:rsidR="00E20E63">
        <w:t xml:space="preserve"> </w:t>
      </w:r>
      <w:r>
        <w:t xml:space="preserve">program and continue for six months following its conclusion. </w:t>
      </w:r>
    </w:p>
    <w:p w:rsidR="00795488" w:rsidRDefault="00795488"/>
    <w:p w:rsidR="00D364B9" w:rsidRDefault="00D364B9"/>
    <w:p w:rsidR="00795488" w:rsidRDefault="00795488">
      <w:pPr>
        <w:spacing w:after="0" w:line="240" w:lineRule="auto"/>
      </w:pPr>
      <w:r>
        <w:t>__________________________________                          _____________________</w:t>
      </w:r>
    </w:p>
    <w:p w:rsidR="00795488" w:rsidRDefault="00795488">
      <w:pPr>
        <w:tabs>
          <w:tab w:val="left" w:pos="1080"/>
          <w:tab w:val="left" w:pos="6750"/>
        </w:tabs>
        <w:spacing w:after="0" w:line="240" w:lineRule="auto"/>
        <w:rPr>
          <w:sz w:val="20"/>
        </w:rPr>
      </w:pPr>
      <w:r>
        <w:tab/>
      </w:r>
      <w:r>
        <w:rPr>
          <w:sz w:val="20"/>
        </w:rPr>
        <w:t>Signature</w:t>
      </w:r>
      <w:r>
        <w:rPr>
          <w:sz w:val="20"/>
        </w:rPr>
        <w:tab/>
        <w:t>Date</w:t>
      </w:r>
    </w:p>
    <w:p w:rsidR="00795488" w:rsidRDefault="00795488">
      <w:pPr>
        <w:spacing w:after="0" w:line="240" w:lineRule="auto"/>
      </w:pPr>
    </w:p>
    <w:p w:rsidR="00795488" w:rsidRDefault="00795488">
      <w:pPr>
        <w:spacing w:after="0" w:line="240" w:lineRule="auto"/>
      </w:pPr>
    </w:p>
    <w:p w:rsidR="00795488" w:rsidRDefault="00795488">
      <w:pPr>
        <w:spacing w:after="0" w:line="240" w:lineRule="auto"/>
      </w:pPr>
    </w:p>
    <w:p w:rsidR="00795488" w:rsidRDefault="00795488">
      <w:pPr>
        <w:spacing w:after="0" w:line="240" w:lineRule="auto"/>
      </w:pPr>
    </w:p>
    <w:p w:rsidR="00795488" w:rsidRDefault="00795488">
      <w:pPr>
        <w:spacing w:after="0" w:line="240" w:lineRule="auto"/>
      </w:pPr>
    </w:p>
    <w:p w:rsidR="00795488" w:rsidRDefault="00795488">
      <w:pPr>
        <w:spacing w:after="0" w:line="240" w:lineRule="auto"/>
      </w:pPr>
      <w:r>
        <w:t>Please fax this letter to 416 674 5811 att: Sandy Shivratan</w:t>
      </w:r>
    </w:p>
    <w:sectPr w:rsidR="00795488"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1440" w:right="1440" w:bottom="1440" w:left="1440" w:header="734" w:footer="691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1784" w:rsidRDefault="00301784">
      <w:r>
        <w:separator/>
      </w:r>
    </w:p>
  </w:endnote>
  <w:endnote w:type="continuationSeparator" w:id="0">
    <w:p w:rsidR="00301784" w:rsidRDefault="00301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1" w:fontKey="{B510C5CF-3BEC-4336-81DF-9CBF08F6B513}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2" w:fontKey="{9A0187F6-F6EE-49F5-A2B3-60E031910EEA}"/>
  </w:font>
  <w:font w:name="Humber Logo">
    <w:altName w:val="Courier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03184F47-960B-4AF6-82EF-16985A865292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4" w:fontKey="{1C3BF753-D3A9-40C1-8D66-858BC81E6FC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69D6" w:rsidRDefault="004769D6">
    <w:pPr>
      <w:framePr w:wrap="auto" w:vAnchor="text" w:hAnchor="margin" w:xAlign="center" w:y="1"/>
      <w:rPr>
        <w:rStyle w:val="PageNumber"/>
        <w:sz w:val="22"/>
      </w:rPr>
    </w:pPr>
    <w:r>
      <w:rPr>
        <w:rStyle w:val="PageNumber"/>
        <w:sz w:val="22"/>
      </w:rPr>
      <w:fldChar w:fldCharType="begin"/>
    </w:r>
    <w:r>
      <w:rPr>
        <w:rStyle w:val="PageNumber"/>
        <w:sz w:val="22"/>
      </w:rPr>
      <w:instrText xml:space="preserve">page  </w:instrText>
    </w:r>
    <w:r>
      <w:rPr>
        <w:rStyle w:val="PageNumber"/>
        <w:sz w:val="22"/>
      </w:rPr>
      <w:fldChar w:fldCharType="separate"/>
    </w:r>
    <w:r>
      <w:rPr>
        <w:rStyle w:val="PageNumber"/>
        <w:sz w:val="22"/>
      </w:rPr>
      <w:t>0</w:t>
    </w:r>
    <w:r>
      <w:rPr>
        <w:rStyle w:val="PageNumber"/>
        <w:sz w:val="22"/>
      </w:rPr>
      <w:fldChar w:fldCharType="end"/>
    </w:r>
  </w:p>
  <w:p w:rsidR="004769D6" w:rsidRDefault="004769D6"/>
  <w:p w:rsidR="004769D6" w:rsidRDefault="004769D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69D6" w:rsidRDefault="004769D6">
    <w:pPr>
      <w:pStyle w:val="HumberAddresseeEtc"/>
      <w:rPr>
        <w:rStyle w:val="PageNumber"/>
        <w:sz w:val="22"/>
      </w:rPr>
    </w:pPr>
  </w:p>
  <w:p w:rsidR="004769D6" w:rsidRDefault="004769D6">
    <w:pPr>
      <w:spacing w:after="400"/>
      <w:jc w:val="center"/>
      <w:rPr>
        <w:rStyle w:val="PageNumber"/>
        <w:sz w:val="22"/>
      </w:rPr>
    </w:pPr>
    <w:r>
      <w:rPr>
        <w:rStyle w:val="PageNumber"/>
        <w:sz w:val="22"/>
      </w:rPr>
      <w:fldChar w:fldCharType="begin"/>
    </w:r>
    <w:r>
      <w:rPr>
        <w:rStyle w:val="PageNumber"/>
        <w:sz w:val="22"/>
      </w:rPr>
      <w:instrText xml:space="preserve">page \* Arabic \* Mergeformat </w:instrText>
    </w:r>
    <w:r>
      <w:rPr>
        <w:rStyle w:val="PageNumber"/>
        <w:sz w:val="22"/>
      </w:rPr>
      <w:fldChar w:fldCharType="separate"/>
    </w:r>
    <w:r>
      <w:rPr>
        <w:rStyle w:val="PageNumber"/>
        <w:noProof/>
        <w:sz w:val="22"/>
      </w:rPr>
      <w:t>2</w:t>
    </w:r>
    <w:r>
      <w:rPr>
        <w:rStyle w:val="PageNumber"/>
        <w:sz w:val="22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69D6" w:rsidRDefault="004769D6">
    <w:pPr>
      <w:pStyle w:val="Footer"/>
      <w:widowControl/>
      <w:ind w:left="0"/>
      <w:rPr>
        <w:spacing w:val="34"/>
      </w:rPr>
    </w:pPr>
    <w:r>
      <w:rPr>
        <w:spacing w:val="34"/>
        <w:sz w:val="16"/>
      </w:rPr>
      <w:t>Business • Community Services • Health • Hospitality • Media • Technology • The Arts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1784" w:rsidRDefault="00301784">
      <w:r>
        <w:separator/>
      </w:r>
    </w:p>
  </w:footnote>
  <w:footnote w:type="continuationSeparator" w:id="0">
    <w:p w:rsidR="00301784" w:rsidRDefault="003017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69D6" w:rsidRDefault="004769D6">
    <w:pPr>
      <w:tabs>
        <w:tab w:val="left" w:pos="4531"/>
        <w:tab w:val="center" w:pos="4702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769D6" w:rsidRDefault="00800E27">
    <w:pPr>
      <w:pStyle w:val="HumberLogo"/>
      <w:ind w:left="-720"/>
      <w:rPr>
        <w:sz w:val="28"/>
      </w:rPr>
    </w:pPr>
    <w:r>
      <w:rPr>
        <w:noProof/>
      </w:rPr>
      <w:drawing>
        <wp:inline distT="0" distB="0" distL="0" distR="0">
          <wp:extent cx="2105025" cy="447675"/>
          <wp:effectExtent l="0" t="0" r="9525" b="9525"/>
          <wp:docPr id="1" name="Picture 1" descr="Humber_Black_P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umber_Black_P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02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769D6">
      <w:tab/>
    </w:r>
    <w:r w:rsidR="004769D6">
      <w:rPr>
        <w:sz w:val="28"/>
      </w:rPr>
      <w:tab/>
    </w:r>
    <w:r w:rsidR="004769D6">
      <w:rPr>
        <w:sz w:val="28"/>
      </w:rPr>
      <w:tab/>
    </w:r>
    <w:r w:rsidR="004769D6">
      <w:rPr>
        <w:sz w:val="28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3177B1"/>
    <w:multiLevelType w:val="hybridMultilevel"/>
    <w:tmpl w:val="063C7946"/>
    <w:lvl w:ilvl="0" w:tplc="0409000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5100"/>
        </w:tabs>
        <w:ind w:left="51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7260"/>
        </w:tabs>
        <w:ind w:left="72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980"/>
        </w:tabs>
        <w:ind w:left="7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700"/>
        </w:tabs>
        <w:ind w:left="8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420"/>
        </w:tabs>
        <w:ind w:left="94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10140"/>
        </w:tabs>
        <w:ind w:left="101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035"/>
    <w:rsid w:val="00182236"/>
    <w:rsid w:val="00301784"/>
    <w:rsid w:val="003B7CE4"/>
    <w:rsid w:val="004769D6"/>
    <w:rsid w:val="004A6478"/>
    <w:rsid w:val="00524308"/>
    <w:rsid w:val="006115E2"/>
    <w:rsid w:val="00697035"/>
    <w:rsid w:val="00795488"/>
    <w:rsid w:val="007E0044"/>
    <w:rsid w:val="00800E27"/>
    <w:rsid w:val="00854C53"/>
    <w:rsid w:val="00916FA6"/>
    <w:rsid w:val="00AD0A4E"/>
    <w:rsid w:val="00B11FAA"/>
    <w:rsid w:val="00D364B9"/>
    <w:rsid w:val="00E20E63"/>
    <w:rsid w:val="00F7148A"/>
    <w:rsid w:val="00FF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320" w:line="320" w:lineRule="exact"/>
    </w:pPr>
    <w:rPr>
      <w:spacing w:val="5"/>
      <w:sz w:val="22"/>
    </w:rPr>
  </w:style>
  <w:style w:type="paragraph" w:styleId="Heading1">
    <w:name w:val="heading 1"/>
    <w:basedOn w:val="Normal"/>
    <w:next w:val="Normal"/>
    <w:qFormat/>
    <w:pPr>
      <w:keepNext/>
      <w:spacing w:after="0"/>
      <w:jc w:val="center"/>
      <w:outlineLvl w:val="0"/>
    </w:pPr>
    <w:rPr>
      <w:b/>
      <w:bCs/>
      <w:sz w:val="28"/>
    </w:rPr>
  </w:style>
  <w:style w:type="paragraph" w:styleId="Heading7">
    <w:name w:val="heading 7"/>
    <w:basedOn w:val="Normal"/>
    <w:next w:val="Normal"/>
    <w:qFormat/>
    <w:pPr>
      <w:keepNext/>
      <w:widowControl w:val="0"/>
      <w:spacing w:after="0" w:line="240" w:lineRule="auto"/>
      <w:outlineLvl w:val="6"/>
    </w:pPr>
    <w:rPr>
      <w:rFonts w:ascii="Franklin Gothic Demi" w:hAnsi="Franklin Gothic Demi"/>
      <w:spacing w:val="80"/>
      <w:kern w:val="24"/>
      <w:sz w:val="11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Footer">
    <w:name w:val="footer"/>
    <w:aliases w:val="Humber"/>
    <w:basedOn w:val="HumberLabels"/>
    <w:pPr>
      <w:spacing w:line="190" w:lineRule="exact"/>
    </w:pPr>
  </w:style>
  <w:style w:type="paragraph" w:customStyle="1" w:styleId="HumberLabels">
    <w:name w:val="Humber Labels"/>
    <w:basedOn w:val="Normal"/>
    <w:pPr>
      <w:widowControl w:val="0"/>
      <w:spacing w:before="20" w:after="0" w:line="240" w:lineRule="auto"/>
      <w:ind w:left="72" w:right="14"/>
    </w:pPr>
    <w:rPr>
      <w:rFonts w:ascii="Franklin Gothic Book" w:hAnsi="Franklin Gothic Book"/>
      <w:spacing w:val="14"/>
      <w:sz w:val="14"/>
    </w:rPr>
  </w:style>
  <w:style w:type="character" w:styleId="PageNumber">
    <w:name w:val="page number"/>
    <w:basedOn w:val="DefaultParagraphFont"/>
    <w:rPr>
      <w:sz w:val="20"/>
    </w:rPr>
  </w:style>
  <w:style w:type="paragraph" w:customStyle="1" w:styleId="HumberHeader">
    <w:name w:val="Humber Header"/>
    <w:basedOn w:val="Normal"/>
    <w:pPr>
      <w:widowControl w:val="0"/>
      <w:spacing w:before="40" w:after="0" w:line="274" w:lineRule="exact"/>
      <w:ind w:left="72" w:right="14"/>
    </w:pPr>
  </w:style>
  <w:style w:type="paragraph" w:customStyle="1" w:styleId="HumberLogo">
    <w:name w:val="Humber Logo"/>
    <w:pPr>
      <w:widowControl w:val="0"/>
      <w:ind w:left="-691"/>
    </w:pPr>
    <w:rPr>
      <w:rFonts w:ascii="Humber Logo" w:hAnsi="Humber Logo"/>
      <w:sz w:val="92"/>
    </w:rPr>
  </w:style>
  <w:style w:type="paragraph" w:customStyle="1" w:styleId="HumberMessageHeader">
    <w:name w:val="Humber Message Header"/>
    <w:basedOn w:val="HumberLabels"/>
    <w:pPr>
      <w:spacing w:before="80" w:after="500"/>
      <w:ind w:left="29"/>
    </w:pPr>
    <w:rPr>
      <w:rFonts w:ascii="Franklin Gothic Demi" w:hAnsi="Franklin Gothic Demi"/>
      <w:spacing w:val="180"/>
      <w:sz w:val="22"/>
    </w:rPr>
  </w:style>
  <w:style w:type="paragraph" w:customStyle="1" w:styleId="HumberAddressLine">
    <w:name w:val="Humber Address Line"/>
    <w:basedOn w:val="Normal"/>
    <w:pPr>
      <w:widowControl w:val="0"/>
      <w:spacing w:after="0" w:line="180" w:lineRule="exact"/>
    </w:pPr>
    <w:rPr>
      <w:rFonts w:ascii="Franklin Gothic Book" w:hAnsi="Franklin Gothic Book"/>
      <w:sz w:val="15"/>
    </w:rPr>
  </w:style>
  <w:style w:type="paragraph" w:customStyle="1" w:styleId="HumberAddresseeEtc">
    <w:name w:val="Humber Addressee Etc."/>
    <w:basedOn w:val="Normal"/>
    <w:pPr>
      <w:widowControl w:val="0"/>
      <w:spacing w:after="0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320" w:line="320" w:lineRule="exact"/>
    </w:pPr>
    <w:rPr>
      <w:spacing w:val="5"/>
      <w:sz w:val="22"/>
    </w:rPr>
  </w:style>
  <w:style w:type="paragraph" w:styleId="Heading1">
    <w:name w:val="heading 1"/>
    <w:basedOn w:val="Normal"/>
    <w:next w:val="Normal"/>
    <w:qFormat/>
    <w:pPr>
      <w:keepNext/>
      <w:spacing w:after="0"/>
      <w:jc w:val="center"/>
      <w:outlineLvl w:val="0"/>
    </w:pPr>
    <w:rPr>
      <w:b/>
      <w:bCs/>
      <w:sz w:val="28"/>
    </w:rPr>
  </w:style>
  <w:style w:type="paragraph" w:styleId="Heading7">
    <w:name w:val="heading 7"/>
    <w:basedOn w:val="Normal"/>
    <w:next w:val="Normal"/>
    <w:qFormat/>
    <w:pPr>
      <w:keepNext/>
      <w:widowControl w:val="0"/>
      <w:spacing w:after="0" w:line="240" w:lineRule="auto"/>
      <w:outlineLvl w:val="6"/>
    </w:pPr>
    <w:rPr>
      <w:rFonts w:ascii="Franklin Gothic Demi" w:hAnsi="Franklin Gothic Demi"/>
      <w:spacing w:val="80"/>
      <w:kern w:val="24"/>
      <w:sz w:val="11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Footer">
    <w:name w:val="footer"/>
    <w:aliases w:val="Humber"/>
    <w:basedOn w:val="HumberLabels"/>
    <w:pPr>
      <w:spacing w:line="190" w:lineRule="exact"/>
    </w:pPr>
  </w:style>
  <w:style w:type="paragraph" w:customStyle="1" w:styleId="HumberLabels">
    <w:name w:val="Humber Labels"/>
    <w:basedOn w:val="Normal"/>
    <w:pPr>
      <w:widowControl w:val="0"/>
      <w:spacing w:before="20" w:after="0" w:line="240" w:lineRule="auto"/>
      <w:ind w:left="72" w:right="14"/>
    </w:pPr>
    <w:rPr>
      <w:rFonts w:ascii="Franklin Gothic Book" w:hAnsi="Franklin Gothic Book"/>
      <w:spacing w:val="14"/>
      <w:sz w:val="14"/>
    </w:rPr>
  </w:style>
  <w:style w:type="character" w:styleId="PageNumber">
    <w:name w:val="page number"/>
    <w:basedOn w:val="DefaultParagraphFont"/>
    <w:rPr>
      <w:sz w:val="20"/>
    </w:rPr>
  </w:style>
  <w:style w:type="paragraph" w:customStyle="1" w:styleId="HumberHeader">
    <w:name w:val="Humber Header"/>
    <w:basedOn w:val="Normal"/>
    <w:pPr>
      <w:widowControl w:val="0"/>
      <w:spacing w:before="40" w:after="0" w:line="274" w:lineRule="exact"/>
      <w:ind w:left="72" w:right="14"/>
    </w:pPr>
  </w:style>
  <w:style w:type="paragraph" w:customStyle="1" w:styleId="HumberLogo">
    <w:name w:val="Humber Logo"/>
    <w:pPr>
      <w:widowControl w:val="0"/>
      <w:ind w:left="-691"/>
    </w:pPr>
    <w:rPr>
      <w:rFonts w:ascii="Humber Logo" w:hAnsi="Humber Logo"/>
      <w:sz w:val="92"/>
    </w:rPr>
  </w:style>
  <w:style w:type="paragraph" w:customStyle="1" w:styleId="HumberMessageHeader">
    <w:name w:val="Humber Message Header"/>
    <w:basedOn w:val="HumberLabels"/>
    <w:pPr>
      <w:spacing w:before="80" w:after="500"/>
      <w:ind w:left="29"/>
    </w:pPr>
    <w:rPr>
      <w:rFonts w:ascii="Franklin Gothic Demi" w:hAnsi="Franklin Gothic Demi"/>
      <w:spacing w:val="180"/>
      <w:sz w:val="22"/>
    </w:rPr>
  </w:style>
  <w:style w:type="paragraph" w:customStyle="1" w:styleId="HumberAddressLine">
    <w:name w:val="Humber Address Line"/>
    <w:basedOn w:val="Normal"/>
    <w:pPr>
      <w:widowControl w:val="0"/>
      <w:spacing w:after="0" w:line="180" w:lineRule="exact"/>
    </w:pPr>
    <w:rPr>
      <w:rFonts w:ascii="Franklin Gothic Book" w:hAnsi="Franklin Gothic Book"/>
      <w:sz w:val="15"/>
    </w:rPr>
  </w:style>
  <w:style w:type="paragraph" w:customStyle="1" w:styleId="HumberAddresseeEtc">
    <w:name w:val="Humber Addressee Etc."/>
    <w:basedOn w:val="Normal"/>
    <w:pPr>
      <w:widowControl w:val="0"/>
      <w:spacing w:after="0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adam\Application%20Data\Microsoft\Templates\Humber%20Letterhe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Humber Letterhead.dot</Template>
  <TotalTime>1</TotalTime>
  <Pages>1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Humber Letterhead</vt:lpstr>
    </vt:vector>
  </TitlesOfParts>
  <Company>Humber College</Company>
  <LinksUpToDate>false</LinksUpToDate>
  <CharactersWithSpaces>1151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Humber Letterhead</dc:title>
  <dc:creator>Humber College</dc:creator>
  <cp:lastModifiedBy>Humber College</cp:lastModifiedBy>
  <cp:revision>2</cp:revision>
  <cp:lastPrinted>2006-06-01T19:32:00Z</cp:lastPrinted>
  <dcterms:created xsi:type="dcterms:W3CDTF">2012-10-10T17:56:00Z</dcterms:created>
  <dcterms:modified xsi:type="dcterms:W3CDTF">2012-10-10T17:56:00Z</dcterms:modified>
</cp:coreProperties>
</file>